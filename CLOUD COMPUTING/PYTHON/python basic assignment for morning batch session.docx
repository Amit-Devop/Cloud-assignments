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</w:pPr>
      <w:r>
        <w:rPr>
          <w:rFonts w:hint="default"/>
          <w:b/>
          <w:bCs/>
          <w:lang w:val="en-IN"/>
        </w:rPr>
        <w:t>1ques :</w:t>
      </w:r>
      <w:r>
        <w:rPr>
          <w:rFonts w:hint="default"/>
          <w:sz w:val="32"/>
          <w:szCs w:val="32"/>
          <w:lang w:val="en-IN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Who created Python, and in what year was it first released?</w:t>
      </w:r>
    </w:p>
    <w:p>
      <w:pPr>
        <w:rPr>
          <w:rFonts w:hint="default"/>
          <w:lang w:val="en-IN"/>
        </w:rPr>
      </w:pPr>
    </w:p>
    <w:p>
      <w:pPr>
        <w:ind w:left="200" w:hanging="200" w:hangingChars="1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/>
          <w:b/>
          <w:bCs/>
          <w:lang w:val="en-IN"/>
        </w:rPr>
        <w:t>2ques</w:t>
      </w:r>
      <w:r>
        <w:rPr>
          <w:rFonts w:hint="default"/>
          <w:lang w:val="en-IN"/>
        </w:rPr>
        <w:t xml:space="preserve">: 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Declare a variable called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and assign it the value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"Alice"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. Then, print the message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"Hello, Alice!"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using the variable.</w:t>
      </w:r>
    </w:p>
    <w:p>
      <w:pPr>
        <w:ind w:left="600" w:hanging="540" w:hangingChars="3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600" w:hanging="480" w:hangingChars="3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  <w:lang w:val="en-IN"/>
        </w:rPr>
      </w:pPr>
    </w:p>
    <w:p>
      <w:pPr>
        <w:ind w:left="600" w:hanging="540" w:hangingChars="3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IN"/>
        </w:rPr>
        <w:t>3ques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: 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I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Declare a variable called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age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and assign it the integer value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25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. Then, print the type of the variable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age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.</w:t>
      </w:r>
    </w:p>
    <w:p>
      <w:pPr>
        <w:ind w:left="600" w:hanging="540" w:hangingChars="3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600" w:hanging="540" w:hangingChars="3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600" w:hanging="600" w:hangingChars="3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>4ques: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I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How do you create a string variable in Python that stores the text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"Hello, World!"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?</w:t>
      </w:r>
    </w:p>
    <w:p>
      <w:pPr>
        <w:ind w:left="600" w:hanging="540" w:hangingChars="3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IN"/>
        </w:rPr>
      </w:pPr>
    </w:p>
    <w:p>
      <w:pPr>
        <w:ind w:left="600" w:hanging="480" w:hangingChars="3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  <w:lang w:val="en-IN"/>
        </w:rPr>
      </w:pPr>
    </w:p>
    <w:p>
      <w:pPr>
        <w:ind w:left="560" w:hanging="630" w:hangingChars="35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IN"/>
        </w:rPr>
        <w:t>5ques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  <w:lang w:val="en-IN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I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Given the string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text = "Python Programming"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, write a program to print the length of the string.</w:t>
      </w:r>
    </w:p>
    <w:p>
      <w:pPr>
        <w:ind w:left="560" w:hanging="630" w:hangingChars="35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560" w:hanging="630" w:hangingChars="35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>6ques: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I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Write a program to convert the string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"python"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to uppercase.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630" w:hanging="700" w:hangingChars="35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>7ques: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I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Given the string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greeting = "Hello, World!"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, write a program to extract and print the substring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"World"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.</w:t>
      </w:r>
    </w:p>
    <w:p>
      <w:pPr>
        <w:ind w:left="630" w:hanging="630" w:hangingChars="35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630" w:hanging="700" w:hangingChars="35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</w:pPr>
    </w:p>
    <w:p>
      <w:pPr>
        <w:ind w:left="630" w:hanging="700" w:hangingChars="35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>8ques: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I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Write a program to replace the word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"World"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with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"Python"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in the string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message = "Hello, World!"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.</w:t>
      </w:r>
    </w:p>
    <w:p>
      <w:pPr>
        <w:ind w:left="630" w:hanging="630" w:hangingChars="35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630" w:hanging="630" w:hangingChars="35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630" w:hanging="700" w:hangingChars="35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9ques: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Write a program to join the list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["Hello", "World"]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into a single string with a space between the words.</w:t>
      </w:r>
    </w:p>
    <w:p>
      <w:pPr>
        <w:ind w:left="630" w:hanging="630" w:hangingChars="35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630" w:hanging="700" w:hangingChars="35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10ques: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Write a program to check if the number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is greater than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and print the result.</w:t>
      </w:r>
    </w:p>
    <w:p>
      <w:pPr>
        <w:ind w:left="630" w:hanging="630" w:hangingChars="35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630" w:hanging="630" w:hangingChars="35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630" w:hanging="700" w:hangingChars="35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I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11ques: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How do you create a tuple in Python that contains the values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,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, and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?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1"/>
          <w:szCs w:val="21"/>
          <w:shd w:val="clear" w:fill="FFFFFF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1"/>
          <w:szCs w:val="21"/>
          <w:shd w:val="clear" w:fill="FFFFFF"/>
        </w:rPr>
      </w:pPr>
    </w:p>
    <w:p>
      <w:pPr>
        <w:ind w:left="840" w:hanging="84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IN"/>
        </w:rPr>
        <w:t xml:space="preserve">12ques: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Given the tuple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animals = ("cat", "dog", "rabbit")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, write a program to replace the second item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"dog"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with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"hamster"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. Since tuples are immutable, convert the tuple to a list, make the change, and then convert it back to a tuple.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13ques: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Write a program to add the value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40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to the end of the list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numbers = [10, 20, 30]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.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I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14ques: 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Write a program to sort the list </w:t>
      </w:r>
      <w:r>
        <w:rPr>
          <w:rStyle w:val="6"/>
          <w:rFonts w:ascii="Consolas" w:hAnsi="Consolas" w:eastAsia="Consolas" w:cs="Consolas"/>
          <w:b w:val="0"/>
          <w:bCs w:val="0"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values = [50, 10, 40, 20, 30]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in ascending order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.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15ques: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 xml:space="preserve">Write a program to add the value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1"/>
          <w:szCs w:val="21"/>
          <w:bdr w:val="single" w:color="E3E3E3" w:sz="2" w:space="0"/>
          <w:shd w:val="clear" w:fill="FFFFFF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 xml:space="preserve"> to the set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1"/>
          <w:szCs w:val="21"/>
          <w:bdr w:val="single" w:color="E3E3E3" w:sz="2" w:space="0"/>
          <w:shd w:val="clear" w:fill="FFFFFF"/>
        </w:rPr>
        <w:t>numbers = {1, 2, 3}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.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16ques: 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 xml:space="preserve">Write a program to remove the value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1"/>
          <w:szCs w:val="21"/>
          <w:bdr w:val="single" w:color="E3E3E3" w:sz="2" w:space="0"/>
          <w:shd w:val="clear" w:fill="FFFFFF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 xml:space="preserve"> from the set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1"/>
          <w:szCs w:val="21"/>
          <w:bdr w:val="single" w:color="E3E3E3" w:sz="2" w:space="0"/>
          <w:shd w:val="clear" w:fill="FFFFFF"/>
        </w:rPr>
        <w:t>numbers = {1, 2, 3, 4}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.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500" w:hanging="500" w:hangingChars="25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sectPr>
          <w:headerReference r:id="rId3" w:type="default"/>
          <w:pgSz w:w="11906" w:h="16838"/>
          <w:pgMar w:top="1440" w:right="1080" w:bottom="1440" w:left="1080" w:header="720" w:footer="720" w:gutter="0"/>
          <w:cols w:space="720" w:num="1"/>
          <w:docGrid w:linePitch="360" w:charSpace="0"/>
        </w:sect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17ques: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 xml:space="preserve">How do you create a dictionary in Python with the keys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1"/>
          <w:szCs w:val="21"/>
          <w:bdr w:val="single" w:color="E3E3E3" w:sz="2" w:space="0"/>
          <w:shd w:val="clear" w:fill="FFFFFF"/>
        </w:rPr>
        <w:t>"name"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 xml:space="preserve"> and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1"/>
          <w:szCs w:val="21"/>
          <w:bdr w:val="single" w:color="E3E3E3" w:sz="2" w:space="0"/>
          <w:shd w:val="clear" w:fill="FFFFFF"/>
        </w:rPr>
        <w:t>"age"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 xml:space="preserve">, and the values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1"/>
          <w:szCs w:val="21"/>
          <w:bdr w:val="single" w:color="E3E3E3" w:sz="2" w:space="0"/>
          <w:shd w:val="clear" w:fill="FFFFFF"/>
        </w:rPr>
        <w:t>"Alice"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 xml:space="preserve"> and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1"/>
          <w:szCs w:val="21"/>
          <w:bdr w:val="single" w:color="E3E3E3" w:sz="2" w:space="0"/>
          <w:shd w:val="clear" w:fill="FFFFFF"/>
        </w:rPr>
        <w:t>25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?</w:t>
      </w:r>
    </w:p>
    <w:p>
      <w:pPr>
        <w:ind w:left="800" w:hanging="80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18ques: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1"/>
          <w:szCs w:val="21"/>
          <w:shd w:val="clear" w:fill="FFFFFF"/>
          <w:lang w:val="en-I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Write a program to access and print the value associated with the key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"age"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from the dictionary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person = {"name": "Alice", "age": 25}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.</w:t>
      </w:r>
    </w:p>
    <w:p>
      <w:pPr>
        <w:ind w:left="800" w:hanging="72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bookmarkStart w:id="0" w:name="_GoBack"/>
      <w:bookmarkEnd w:id="0"/>
    </w:p>
    <w:p>
      <w:pPr>
        <w:ind w:left="800" w:hanging="72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800" w:hanging="80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19ques: 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Write a program to get a list of all keys from the dictionary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person = {"name": "Alice", "age": 25, "city": "New York"}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.</w:t>
      </w:r>
    </w:p>
    <w:p>
      <w:pPr>
        <w:ind w:left="800" w:hanging="72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800" w:hanging="80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20ques: 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Write a program to update the value of the key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"city"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to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"Los Angeles"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in the dictionary 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IN"/>
        </w:rPr>
        <w:t xml:space="preserve">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person = {"name": "Alice", "age": 25, "city": "New York"}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.</w:t>
      </w:r>
    </w:p>
    <w:p>
      <w:pPr>
        <w:ind w:left="800" w:hanging="72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800" w:hanging="80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21ques: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Write a program to increment the value of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by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starting with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x = 10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, and print the result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.</w:t>
      </w:r>
    </w:p>
    <w:p>
      <w:pPr>
        <w:ind w:left="800" w:hanging="64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>
      <w:pPr>
        <w:ind w:left="800" w:hanging="64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>
      <w:pPr>
        <w:ind w:left="800" w:hanging="72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IN"/>
        </w:rPr>
        <w:t xml:space="preserve">22ques: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Write a program to check if the character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'a'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is in the string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"apple"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and print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True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if it is, otherwise print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False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.</w:t>
      </w:r>
    </w:p>
    <w:p>
      <w:pPr>
        <w:ind w:left="800" w:hanging="72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800" w:hanging="80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IN"/>
        </w:rPr>
        <w:t xml:space="preserve">23ques:  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Write a program to check if the number </w:t>
      </w:r>
      <w:r>
        <w:rPr>
          <w:rStyle w:val="6"/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is not in the list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[1, 2, 3, 5]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and print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True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 xml:space="preserve"> if it isn't, otherwise print 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0"/>
          <w:szCs w:val="20"/>
          <w:bdr w:val="single" w:color="E3E3E3" w:sz="2" w:space="0"/>
          <w:shd w:val="clear" w:fill="FFFFFF"/>
        </w:rPr>
        <w:t>False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.</w:t>
      </w:r>
    </w:p>
    <w:p>
      <w:pPr>
        <w:ind w:left="800" w:hanging="72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800" w:hanging="72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>
      <w:pPr>
        <w:ind w:left="800" w:hanging="720" w:hangingChars="40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default"/>
        <w:b/>
        <w:bCs/>
        <w:sz w:val="32"/>
        <w:szCs w:val="32"/>
        <w:lang w:val="en-IN"/>
      </w:rPr>
    </w:pPr>
    <w:r>
      <w:rPr>
        <w:rFonts w:hint="default"/>
        <w:b/>
        <w:bCs/>
        <w:sz w:val="36"/>
        <w:szCs w:val="36"/>
        <w:lang w:val="en-IN"/>
      </w:rPr>
      <w:t>R</w:t>
    </w:r>
    <w:r>
      <w:rPr>
        <w:rFonts w:hint="default"/>
        <w:b/>
        <w:bCs/>
        <w:sz w:val="32"/>
        <w:szCs w:val="32"/>
        <w:lang w:val="en-IN"/>
      </w:rPr>
      <w:t>oopneet-Python Assignment</w:t>
    </w:r>
  </w:p>
  <w:p>
    <w:pPr>
      <w:pStyle w:val="5"/>
      <w:rPr>
        <w:rFonts w:hint="default"/>
        <w:b/>
        <w:bCs/>
        <w:sz w:val="32"/>
        <w:szCs w:val="32"/>
        <w:lang w:val="en-I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9D50D3"/>
    <w:rsid w:val="4F75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&#32439;&#32321;&#22810;&#24425;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473</Words>
  <Characters>2082</Characters>
  <Lines>0</Lines>
  <Paragraphs>0</Paragraphs>
  <TotalTime>30</TotalTime>
  <ScaleCrop>false</ScaleCrop>
  <LinksUpToDate>false</LinksUpToDate>
  <CharactersWithSpaces>2542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2024-08-17T02:14:00Z</dcterms:created>
  <dc:creator>LENOVO</dc:creator>
  <cp:lastModifiedBy>Muskanpreet Kaur</cp:lastModifiedBy>
  <dcterms:modified xsi:type="dcterms:W3CDTF">2024-08-17T02:46:46Z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A8253BF8867746A280A0D8F1F7940B1F_11</vt:lpwstr>
  </property>
</Properties>
</file>